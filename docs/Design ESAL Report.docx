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27" w:type="pct"/>
        <w:tblInd w:w="-45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3330"/>
        <w:gridCol w:w="180"/>
        <w:gridCol w:w="8027"/>
      </w:tblGrid>
      <w:tr w:rsidR="00032614" w:rsidRPr="00032614" w14:paraId="4BCA1A71" w14:textId="77777777" w:rsidTr="00032614">
        <w:trPr>
          <w:gridAfter w:val="1"/>
          <w:wAfter w:w="8026" w:type="dxa"/>
          <w:trHeight w:val="1617"/>
        </w:trPr>
        <w:tc>
          <w:tcPr>
            <w:tcW w:w="3330" w:type="dxa"/>
            <w:tcBorders>
              <w:left w:val="single" w:sz="36" w:space="0" w:color="FFFFFF" w:themeColor="background1"/>
            </w:tcBorders>
            <w:shd w:val="clear" w:color="auto" w:fill="FFFFFF" w:themeFill="background1"/>
            <w:vAlign w:val="center"/>
          </w:tcPr>
          <w:p w14:paraId="55807226" w14:textId="77777777" w:rsidR="00C33604" w:rsidRDefault="00032614" w:rsidP="00032614">
            <w:pPr>
              <w:pStyle w:val="Graphic"/>
            </w:pPr>
            <w:bookmarkStart w:id="0" w:name="_Hlk202292365"/>
            <w:r w:rsidRPr="00032614">
              <w:drawing>
                <wp:inline distT="0" distB="0" distL="0" distR="0" wp14:anchorId="237136E5" wp14:editId="4953B699">
                  <wp:extent cx="2047875" cy="4762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</w:p>
          <w:p w14:paraId="3BA7F9EB" w14:textId="77777777" w:rsidR="000272B3" w:rsidRDefault="000272B3" w:rsidP="00C33604"/>
          <w:p w14:paraId="362B7C3F" w14:textId="77777777" w:rsidR="00C33604" w:rsidRDefault="00C33604" w:rsidP="00C33604">
            <w:r>
              <w:t xml:space="preserve">      </w:t>
            </w:r>
          </w:p>
          <w:p w14:paraId="3D4A487D" w14:textId="77777777" w:rsidR="00C33604" w:rsidRPr="00C33604" w:rsidRDefault="00C33604" w:rsidP="00C336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C33604">
              <w:rPr>
                <w:b/>
                <w:sz w:val="24"/>
                <w:szCs w:val="24"/>
              </w:rPr>
              <w:t xml:space="preserve">COMPANY: </w:t>
            </w:r>
          </w:p>
          <w:p w14:paraId="65CBC7D0" w14:textId="77777777" w:rsidR="00C33604" w:rsidRPr="00C33604" w:rsidRDefault="00C33604" w:rsidP="00C33604">
            <w:pPr>
              <w:rPr>
                <w:b/>
                <w:sz w:val="24"/>
                <w:szCs w:val="24"/>
              </w:rPr>
            </w:pPr>
            <w:r w:rsidRPr="00C33604">
              <w:rPr>
                <w:b/>
                <w:sz w:val="24"/>
                <w:szCs w:val="24"/>
              </w:rPr>
              <w:t xml:space="preserve">     ADDRESS:</w:t>
            </w:r>
          </w:p>
          <w:p w14:paraId="55BD5FB0" w14:textId="77777777" w:rsidR="00C33604" w:rsidRPr="00C33604" w:rsidRDefault="00C33604" w:rsidP="00C33604">
            <w:r w:rsidRPr="00C33604">
              <w:rPr>
                <w:b/>
                <w:sz w:val="24"/>
                <w:szCs w:val="24"/>
              </w:rPr>
              <w:t xml:space="preserve">     PHONE:</w:t>
            </w:r>
          </w:p>
        </w:tc>
        <w:tc>
          <w:tcPr>
            <w:tcW w:w="180" w:type="dxa"/>
            <w:shd w:val="clear" w:color="auto" w:fill="FFFFFF" w:themeFill="background1"/>
          </w:tcPr>
          <w:p w14:paraId="5D0CB6B5" w14:textId="77777777" w:rsidR="000272B3" w:rsidRPr="00032614" w:rsidRDefault="000272B3" w:rsidP="001A58E9">
            <w:pPr>
              <w:pStyle w:val="Graphic"/>
            </w:pPr>
          </w:p>
        </w:tc>
      </w:tr>
      <w:tr w:rsidR="00032614" w:rsidRPr="00032614" w14:paraId="432A5946" w14:textId="77777777" w:rsidTr="00032614">
        <w:trPr>
          <w:trHeight w:val="1167"/>
        </w:trPr>
        <w:tc>
          <w:tcPr>
            <w:tcW w:w="11536" w:type="dxa"/>
            <w:gridSpan w:val="3"/>
            <w:shd w:val="clear" w:color="auto" w:fill="FFFFFF" w:themeFill="background1"/>
            <w:vAlign w:val="bottom"/>
          </w:tcPr>
          <w:p w14:paraId="23652EFA" w14:textId="30584947" w:rsidR="00032614" w:rsidRDefault="00032614" w:rsidP="00C33604">
            <w:pPr>
              <w:pStyle w:val="Title"/>
              <w:jc w:val="left"/>
              <w:rPr>
                <w:color w:val="auto"/>
                <w:sz w:val="44"/>
                <w:szCs w:val="44"/>
              </w:rPr>
            </w:pPr>
          </w:p>
          <w:p w14:paraId="7BC8030F" w14:textId="6DE0B614" w:rsidR="001A58E9" w:rsidRPr="00032614" w:rsidRDefault="00D1291A" w:rsidP="000272B3">
            <w:pPr>
              <w:pStyle w:val="Title"/>
              <w:rPr>
                <w:color w:val="auto"/>
                <w:sz w:val="44"/>
                <w:szCs w:val="44"/>
              </w:rPr>
            </w:pPr>
            <w:r>
              <w:rPr>
                <w:color w:val="auto"/>
                <w:sz w:val="44"/>
                <w:szCs w:val="44"/>
              </w:rPr>
              <w:t>DESIGN ESAL</w:t>
            </w:r>
            <w:r w:rsidR="000272B3" w:rsidRPr="00032614">
              <w:rPr>
                <w:color w:val="auto"/>
                <w:sz w:val="44"/>
                <w:szCs w:val="44"/>
              </w:rPr>
              <w:t xml:space="preserve"> CALCULATION REPORT</w:t>
            </w:r>
          </w:p>
        </w:tc>
      </w:tr>
      <w:tr w:rsidR="00032614" w:rsidRPr="00032614" w14:paraId="514B1AE9" w14:textId="77777777" w:rsidTr="00032614">
        <w:trPr>
          <w:trHeight w:val="864"/>
        </w:trPr>
        <w:tc>
          <w:tcPr>
            <w:tcW w:w="11536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4AAFB1F7" w14:textId="77777777" w:rsidR="001A58E9" w:rsidRPr="00032614" w:rsidRDefault="00000000" w:rsidP="001960E4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325209752"/>
                <w:placeholder>
                  <w:docPart w:val="C1462ED3735C4C0FBD87B14E7EC158D9"/>
                </w:placeholder>
                <w:temporary/>
                <w:showingPlcHdr/>
                <w15:appearance w15:val="hidden"/>
              </w:sdtPr>
              <w:sdtContent>
                <w:r w:rsidR="00825C42" w:rsidRPr="00032614">
                  <w:rPr>
                    <w:color w:val="auto"/>
                  </w:rPr>
                  <w:t>Project Summary</w:t>
                </w:r>
              </w:sdtContent>
            </w:sdt>
          </w:p>
        </w:tc>
      </w:tr>
      <w:tr w:rsidR="00032614" w:rsidRPr="00032614" w14:paraId="3DB8505C" w14:textId="77777777" w:rsidTr="00032614">
        <w:trPr>
          <w:trHeight w:hRule="exact" w:val="216"/>
        </w:trPr>
        <w:tc>
          <w:tcPr>
            <w:tcW w:w="11536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49542FBD" w14:textId="77777777" w:rsidR="001A58E9" w:rsidRPr="00032614" w:rsidRDefault="001A58E9" w:rsidP="001A58E9"/>
        </w:tc>
      </w:tr>
    </w:tbl>
    <w:tbl>
      <w:tblPr>
        <w:tblStyle w:val="StatusRepor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620" w:firstRow="1" w:lastRow="0" w:firstColumn="0" w:lastColumn="0" w:noHBand="1" w:noVBand="1"/>
        <w:tblDescription w:val="Header layout table"/>
      </w:tblPr>
      <w:tblGrid>
        <w:gridCol w:w="3140"/>
        <w:gridCol w:w="4177"/>
        <w:gridCol w:w="4193"/>
      </w:tblGrid>
      <w:tr w:rsidR="000272B3" w:rsidRPr="000272B3" w14:paraId="28A9F039" w14:textId="77777777" w:rsidTr="00032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31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14:paraId="62EFA612" w14:textId="77777777" w:rsidR="00E219DC" w:rsidRPr="000272B3" w:rsidRDefault="00000000" w:rsidP="001A58E9">
            <w:pPr>
              <w:pStyle w:val="Heading2"/>
              <w:rPr>
                <w:color w:val="auto"/>
              </w:rPr>
            </w:pPr>
            <w:sdt>
              <w:sdtPr>
                <w:rPr>
                  <w:color w:val="auto"/>
                </w:rPr>
                <w:id w:val="-1450397053"/>
                <w:placeholder>
                  <w:docPart w:val="2E19ACF9F43B4B9DA5F56DACFC4D5CF3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Report Date</w:t>
                </w:r>
              </w:sdtContent>
            </w:sdt>
          </w:p>
        </w:tc>
        <w:tc>
          <w:tcPr>
            <w:tcW w:w="41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14:paraId="1EC2F9C6" w14:textId="77777777" w:rsidR="00E219DC" w:rsidRPr="000272B3" w:rsidRDefault="00000000" w:rsidP="001A58E9">
            <w:pPr>
              <w:pStyle w:val="Heading2"/>
              <w:rPr>
                <w:color w:val="auto"/>
              </w:rPr>
            </w:pPr>
            <w:sdt>
              <w:sdtPr>
                <w:rPr>
                  <w:color w:val="auto"/>
                </w:rPr>
                <w:id w:val="-1238469382"/>
                <w:placeholder>
                  <w:docPart w:val="CA789BF99A5344B3AA97CC6D0C1476FC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Project Name</w:t>
                </w:r>
              </w:sdtContent>
            </w:sdt>
          </w:p>
        </w:tc>
        <w:tc>
          <w:tcPr>
            <w:tcW w:w="41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14:paraId="38F4F6B9" w14:textId="77777777" w:rsidR="00E219DC" w:rsidRPr="000272B3" w:rsidRDefault="00000000" w:rsidP="001A58E9">
            <w:pPr>
              <w:pStyle w:val="Heading2"/>
              <w:rPr>
                <w:color w:val="auto"/>
              </w:rPr>
            </w:pPr>
            <w:sdt>
              <w:sdtPr>
                <w:rPr>
                  <w:color w:val="auto"/>
                </w:rPr>
                <w:id w:val="-722589363"/>
                <w:placeholder>
                  <w:docPart w:val="5021E231355E486CA88B74D06FFB0256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Prepared By</w:t>
                </w:r>
              </w:sdtContent>
            </w:sdt>
          </w:p>
        </w:tc>
      </w:tr>
      <w:tr w:rsidR="000272B3" w:rsidRPr="000272B3" w14:paraId="31A4AC70" w14:textId="77777777" w:rsidTr="00032614">
        <w:trPr>
          <w:trHeight w:val="331"/>
        </w:trPr>
        <w:tc>
          <w:tcPr>
            <w:tcW w:w="3142" w:type="dxa"/>
            <w:shd w:val="clear" w:color="auto" w:fill="FFFFFF" w:themeFill="background1"/>
          </w:tcPr>
          <w:p w14:paraId="1A718C75" w14:textId="77777777" w:rsidR="00E219DC" w:rsidRPr="000272B3" w:rsidRDefault="000272B3" w:rsidP="000272B3">
            <w:r w:rsidRPr="000272B3">
              <w:t xml:space="preserve">Date: </w:t>
            </w:r>
          </w:p>
        </w:tc>
        <w:tc>
          <w:tcPr>
            <w:tcW w:w="4181" w:type="dxa"/>
            <w:shd w:val="clear" w:color="auto" w:fill="FFFFFF" w:themeFill="background1"/>
          </w:tcPr>
          <w:p w14:paraId="11261E80" w14:textId="77777777" w:rsidR="00E219DC" w:rsidRPr="000272B3" w:rsidRDefault="000272B3" w:rsidP="000272B3">
            <w:r w:rsidRPr="000272B3">
              <w:t>Project:</w:t>
            </w:r>
          </w:p>
        </w:tc>
        <w:tc>
          <w:tcPr>
            <w:tcW w:w="4197" w:type="dxa"/>
            <w:shd w:val="clear" w:color="auto" w:fill="FFFFFF" w:themeFill="background1"/>
          </w:tcPr>
          <w:p w14:paraId="7E6CDE9A" w14:textId="77777777" w:rsidR="00E219DC" w:rsidRPr="000272B3" w:rsidRDefault="000272B3" w:rsidP="000272B3">
            <w:r w:rsidRPr="000272B3">
              <w:t>Name: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0272B3" w:rsidRPr="000272B3" w14:paraId="399D10B8" w14:textId="77777777" w:rsidTr="00032614">
        <w:trPr>
          <w:trHeight w:val="720"/>
        </w:trPr>
        <w:tc>
          <w:tcPr>
            <w:tcW w:w="11536" w:type="dxa"/>
            <w:shd w:val="clear" w:color="auto" w:fill="FFFFFF" w:themeFill="background1"/>
            <w:vAlign w:val="bottom"/>
          </w:tcPr>
          <w:p w14:paraId="15780D25" w14:textId="77777777" w:rsidR="00825C42" w:rsidRPr="000272B3" w:rsidRDefault="000272B3" w:rsidP="000272B3">
            <w:pPr>
              <w:pStyle w:val="Heading1"/>
              <w:rPr>
                <w:color w:val="auto"/>
              </w:rPr>
            </w:pPr>
            <w:r w:rsidRPr="000272B3">
              <w:rPr>
                <w:color w:val="auto"/>
              </w:rPr>
              <w:t>cALCULATED rESULTS</w:t>
            </w:r>
          </w:p>
        </w:tc>
      </w:tr>
      <w:tr w:rsidR="000272B3" w:rsidRPr="000272B3" w14:paraId="197B9D33" w14:textId="77777777" w:rsidTr="00032614">
        <w:trPr>
          <w:trHeight w:hRule="exact" w:val="216"/>
        </w:trPr>
        <w:tc>
          <w:tcPr>
            <w:tcW w:w="11536" w:type="dxa"/>
            <w:shd w:val="clear" w:color="auto" w:fill="FFFFFF" w:themeFill="background1"/>
            <w:vAlign w:val="center"/>
          </w:tcPr>
          <w:p w14:paraId="5997393C" w14:textId="77777777" w:rsidR="00825C42" w:rsidRPr="000272B3" w:rsidRDefault="00825C42" w:rsidP="007150AC"/>
        </w:tc>
      </w:tr>
    </w:tbl>
    <w:p w14:paraId="364A5E4E" w14:textId="6855E028" w:rsidR="00FF7EBE" w:rsidRDefault="000272B3" w:rsidP="00F0767F">
      <w:r w:rsidRPr="000272B3">
        <w:t xml:space="preserve">Below is the table showing a summary of various axle types and their respective </w:t>
      </w:r>
      <w:r w:rsidR="00D1291A">
        <w:t>Design ESALs</w:t>
      </w:r>
      <w:r w:rsidRPr="000272B3">
        <w:t>.</w:t>
      </w:r>
    </w:p>
    <w:p w14:paraId="303D75C3" w14:textId="77777777" w:rsidR="00D1291A" w:rsidRDefault="00D1291A" w:rsidP="00F0767F"/>
    <w:p w14:paraId="3EFA5735" w14:textId="77777777" w:rsidR="00D1291A" w:rsidRPr="000272B3" w:rsidRDefault="00D1291A" w:rsidP="00F0767F"/>
    <w:p w14:paraId="5E10B9B0" w14:textId="77777777" w:rsidR="008E3A9C" w:rsidRDefault="008E3A9C"/>
    <w:p w14:paraId="42B08F98" w14:textId="77777777" w:rsidR="00C33604" w:rsidRDefault="00C33604"/>
    <w:p w14:paraId="0A81A153" w14:textId="77777777" w:rsidR="00C33604" w:rsidRDefault="00C33604"/>
    <w:p w14:paraId="2A169E3B" w14:textId="77777777" w:rsidR="00C33604" w:rsidRDefault="00C33604"/>
    <w:p w14:paraId="40C1164C" w14:textId="77777777" w:rsidR="00C33604" w:rsidRDefault="00C33604"/>
    <w:p w14:paraId="4A814BC8" w14:textId="77777777" w:rsidR="00C33604" w:rsidRDefault="00C33604"/>
    <w:p w14:paraId="5D452041" w14:textId="77777777" w:rsidR="00C33604" w:rsidRDefault="00C33604"/>
    <w:p w14:paraId="3FF34D55" w14:textId="77777777" w:rsidR="00C33604" w:rsidRDefault="00C33604"/>
    <w:p w14:paraId="73EA890C" w14:textId="77777777" w:rsidR="00C33604" w:rsidRDefault="00C33604"/>
    <w:p w14:paraId="07988308" w14:textId="77777777" w:rsidR="00C33604" w:rsidRDefault="00C33604"/>
    <w:p w14:paraId="00E76C27" w14:textId="77777777" w:rsidR="00C33604" w:rsidRDefault="00C33604"/>
    <w:p w14:paraId="492CC805" w14:textId="77777777" w:rsidR="00C33604" w:rsidRDefault="00C33604"/>
    <w:p w14:paraId="560235F7" w14:textId="77777777" w:rsidR="00C33604" w:rsidRDefault="00C33604"/>
    <w:p w14:paraId="2DDD3B58" w14:textId="77777777" w:rsidR="00C33604" w:rsidRDefault="00C33604"/>
    <w:p w14:paraId="1B3A670D" w14:textId="77777777" w:rsidR="00C33604" w:rsidRDefault="00C33604"/>
    <w:p w14:paraId="2A902D86" w14:textId="77777777" w:rsidR="00C33604" w:rsidRDefault="00C33604"/>
    <w:p w14:paraId="782F3250" w14:textId="77777777" w:rsidR="00C33604" w:rsidRDefault="00C33604"/>
    <w:p w14:paraId="45AA0F96" w14:textId="77777777" w:rsidR="00C33604" w:rsidRDefault="00C33604"/>
    <w:p w14:paraId="2824D652" w14:textId="77777777" w:rsidR="00C33604" w:rsidRDefault="00C33604"/>
    <w:p w14:paraId="283EBFB0" w14:textId="77777777" w:rsidR="00C33604" w:rsidRDefault="00C33604"/>
    <w:p w14:paraId="0A4C89C0" w14:textId="77777777" w:rsidR="00C33604" w:rsidRDefault="00C33604"/>
    <w:p w14:paraId="354D30D1" w14:textId="77777777" w:rsidR="00C33604" w:rsidRDefault="00C33604"/>
    <w:p w14:paraId="6D567FE4" w14:textId="77777777" w:rsidR="00C33604" w:rsidRDefault="00C33604"/>
    <w:p w14:paraId="2A752FFC" w14:textId="77777777" w:rsidR="00C33604" w:rsidRDefault="00C33604"/>
    <w:p w14:paraId="6CBEAE96" w14:textId="77777777" w:rsidR="003A5189" w:rsidRDefault="003A5189"/>
    <w:p w14:paraId="6A3C9ABD" w14:textId="77777777" w:rsidR="003A5189" w:rsidRDefault="003A5189"/>
    <w:p w14:paraId="32093461" w14:textId="77777777" w:rsidR="003A5189" w:rsidRDefault="003A5189"/>
    <w:p w14:paraId="262B4069" w14:textId="77777777" w:rsidR="003A5189" w:rsidRDefault="003A5189"/>
    <w:p w14:paraId="6452C772" w14:textId="77777777" w:rsidR="003A5189" w:rsidRDefault="003A5189"/>
    <w:p w14:paraId="56BA4F4F" w14:textId="77777777" w:rsidR="003A5189" w:rsidRDefault="003A5189" w:rsidP="003A5189">
      <w:pPr>
        <w:jc w:val="both"/>
      </w:pP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3802"/>
        <w:gridCol w:w="3914"/>
      </w:tblGrid>
      <w:tr w:rsidR="00BC047B" w14:paraId="22FA6B74" w14:textId="77777777" w:rsidTr="003A5189">
        <w:tc>
          <w:tcPr>
            <w:tcW w:w="3836" w:type="dxa"/>
          </w:tcPr>
          <w:p w14:paraId="44815CF2" w14:textId="77777777" w:rsidR="003A5189" w:rsidRDefault="003A5189" w:rsidP="003A5189">
            <w:pPr>
              <w:jc w:val="both"/>
            </w:pPr>
            <w:r>
              <w:t>Truck Type</w:t>
            </w:r>
          </w:p>
        </w:tc>
        <w:tc>
          <w:tcPr>
            <w:tcW w:w="3837" w:type="dxa"/>
          </w:tcPr>
          <w:p w14:paraId="31D78230" w14:textId="77777777" w:rsidR="003A5189" w:rsidRDefault="003A5189" w:rsidP="003A5189">
            <w:pPr>
              <w:jc w:val="both"/>
            </w:pPr>
            <w:r>
              <w:t>Classification Code</w:t>
            </w:r>
          </w:p>
        </w:tc>
        <w:tc>
          <w:tcPr>
            <w:tcW w:w="3837" w:type="dxa"/>
          </w:tcPr>
          <w:p w14:paraId="33AA2FD9" w14:textId="77777777" w:rsidR="003A5189" w:rsidRDefault="003A5189" w:rsidP="003A5189">
            <w:pPr>
              <w:jc w:val="both"/>
            </w:pPr>
            <w:r>
              <w:t>Illustration</w:t>
            </w:r>
          </w:p>
        </w:tc>
      </w:tr>
      <w:tr w:rsidR="00BC047B" w14:paraId="77E73C3B" w14:textId="77777777" w:rsidTr="003A5189">
        <w:tc>
          <w:tcPr>
            <w:tcW w:w="3836" w:type="dxa"/>
          </w:tcPr>
          <w:p w14:paraId="7BF90FE3" w14:textId="77777777" w:rsidR="003A5189" w:rsidRDefault="003A5189" w:rsidP="00935480">
            <w:pPr>
              <w:jc w:val="both"/>
            </w:pPr>
            <w:r>
              <w:t xml:space="preserve">Small Buses </w:t>
            </w:r>
          </w:p>
        </w:tc>
        <w:tc>
          <w:tcPr>
            <w:tcW w:w="3837" w:type="dxa"/>
          </w:tcPr>
          <w:p w14:paraId="1CE37400" w14:textId="77777777" w:rsidR="003A5189" w:rsidRDefault="003A5189" w:rsidP="003A5189">
            <w:pPr>
              <w:jc w:val="both"/>
            </w:pPr>
            <w:r>
              <w:t>SB</w:t>
            </w:r>
          </w:p>
        </w:tc>
        <w:tc>
          <w:tcPr>
            <w:tcW w:w="3837" w:type="dxa"/>
          </w:tcPr>
          <w:p w14:paraId="5CE5D347" w14:textId="77777777" w:rsidR="003A5189" w:rsidRDefault="00D14798" w:rsidP="003A5189">
            <w:pPr>
              <w:jc w:val="both"/>
            </w:pPr>
            <w:r>
              <w:t xml:space="preserve">                         </w:t>
            </w:r>
            <w:r>
              <w:object w:dxaOrig="915" w:dyaOrig="585" w14:anchorId="2B90E965">
                <v:shape id="_x0000_i1026" type="#_x0000_t75" style="width:54pt;height:24.75pt" o:ole="">
                  <v:imagedata r:id="rId8" o:title=""/>
                </v:shape>
                <o:OLEObject Type="Embed" ProgID="PBrush" ShapeID="_x0000_i1026" DrawAspect="Content" ObjectID="_1812971733" r:id="rId9"/>
              </w:object>
            </w:r>
          </w:p>
        </w:tc>
      </w:tr>
      <w:tr w:rsidR="00BC047B" w14:paraId="2F38AFF4" w14:textId="77777777" w:rsidTr="003A5189">
        <w:tc>
          <w:tcPr>
            <w:tcW w:w="3836" w:type="dxa"/>
          </w:tcPr>
          <w:p w14:paraId="7CFEA3C8" w14:textId="77777777" w:rsidR="003A5189" w:rsidRDefault="003A5189" w:rsidP="00935480">
            <w:pPr>
              <w:jc w:val="both"/>
            </w:pPr>
            <w:r>
              <w:t xml:space="preserve">Medium Buses </w:t>
            </w:r>
          </w:p>
        </w:tc>
        <w:tc>
          <w:tcPr>
            <w:tcW w:w="3837" w:type="dxa"/>
          </w:tcPr>
          <w:p w14:paraId="4FDE35B4" w14:textId="77777777" w:rsidR="003A5189" w:rsidRPr="001508A9" w:rsidRDefault="001508A9" w:rsidP="003A5189">
            <w:pPr>
              <w:jc w:val="both"/>
            </w:pPr>
            <w:r>
              <w:t>MB</w:t>
            </w:r>
          </w:p>
        </w:tc>
        <w:tc>
          <w:tcPr>
            <w:tcW w:w="3837" w:type="dxa"/>
          </w:tcPr>
          <w:p w14:paraId="1ABF1295" w14:textId="77777777" w:rsidR="003A5189" w:rsidRPr="00D14798" w:rsidRDefault="00373DBB" w:rsidP="003A5189">
            <w:pPr>
              <w:jc w:val="both"/>
              <w:rPr>
                <w:b/>
              </w:rPr>
            </w:pPr>
            <w:r>
              <w:t xml:space="preserve">                       </w:t>
            </w:r>
            <w:r w:rsidR="00D14798">
              <w:object w:dxaOrig="1260" w:dyaOrig="660" w14:anchorId="71568B0D">
                <v:shape id="_x0000_i1027" type="#_x0000_t75" style="width:63.75pt;height:33pt" o:ole="">
                  <v:imagedata r:id="rId10" o:title=""/>
                </v:shape>
                <o:OLEObject Type="Embed" ProgID="PBrush" ShapeID="_x0000_i1027" DrawAspect="Content" ObjectID="_1812971734" r:id="rId11"/>
              </w:object>
            </w:r>
          </w:p>
        </w:tc>
      </w:tr>
      <w:tr w:rsidR="00BC047B" w14:paraId="389CF4CA" w14:textId="77777777" w:rsidTr="003A5189">
        <w:tc>
          <w:tcPr>
            <w:tcW w:w="3836" w:type="dxa"/>
          </w:tcPr>
          <w:p w14:paraId="2CC2E49B" w14:textId="77777777" w:rsidR="003A5189" w:rsidRDefault="003A5189" w:rsidP="00935480">
            <w:pPr>
              <w:jc w:val="both"/>
            </w:pPr>
            <w:r>
              <w:t xml:space="preserve">Large Buses </w:t>
            </w:r>
          </w:p>
        </w:tc>
        <w:tc>
          <w:tcPr>
            <w:tcW w:w="3837" w:type="dxa"/>
          </w:tcPr>
          <w:p w14:paraId="4BC8D44B" w14:textId="77777777" w:rsidR="00935480" w:rsidRDefault="004767F7" w:rsidP="00935480">
            <w:pPr>
              <w:jc w:val="both"/>
            </w:pPr>
            <w:r>
              <w:t xml:space="preserve">LB2 </w:t>
            </w:r>
            <w:r w:rsidR="00935480">
              <w:t xml:space="preserve">(2-axle) </w:t>
            </w:r>
          </w:p>
          <w:p w14:paraId="72850DBF" w14:textId="77777777" w:rsidR="00935480" w:rsidRDefault="00935480" w:rsidP="00935480">
            <w:pPr>
              <w:jc w:val="both"/>
            </w:pPr>
          </w:p>
          <w:p w14:paraId="756D43AE" w14:textId="77777777" w:rsidR="00935480" w:rsidRDefault="004767F7" w:rsidP="00935480">
            <w:pPr>
              <w:jc w:val="both"/>
            </w:pPr>
            <w:r>
              <w:t xml:space="preserve"> </w:t>
            </w:r>
          </w:p>
          <w:p w14:paraId="7BCA6E9B" w14:textId="77777777" w:rsidR="003A5189" w:rsidRDefault="00EC6084" w:rsidP="00935480">
            <w:pPr>
              <w:jc w:val="both"/>
            </w:pPr>
            <w:r>
              <w:t>LB</w:t>
            </w:r>
            <w:r w:rsidR="004767F7">
              <w:t xml:space="preserve">3 </w:t>
            </w:r>
            <w:r w:rsidR="00935480">
              <w:t>(</w:t>
            </w:r>
            <w:r w:rsidR="004767F7">
              <w:t>3-axle)</w:t>
            </w:r>
          </w:p>
        </w:tc>
        <w:tc>
          <w:tcPr>
            <w:tcW w:w="3837" w:type="dxa"/>
          </w:tcPr>
          <w:p w14:paraId="20022F04" w14:textId="77777777" w:rsidR="00AA6E5B" w:rsidRDefault="00AA6E5B" w:rsidP="003A5189">
            <w:pPr>
              <w:jc w:val="both"/>
            </w:pPr>
            <w:r>
              <w:t xml:space="preserve">                      </w:t>
            </w:r>
            <w:r>
              <w:object w:dxaOrig="1560" w:dyaOrig="675" w14:anchorId="202156E1">
                <v:shape id="_x0000_i1028" type="#_x0000_t75" style="width:66.75pt;height:25.5pt" o:ole="">
                  <v:imagedata r:id="rId12" o:title=""/>
                </v:shape>
                <o:OLEObject Type="Embed" ProgID="PBrush" ShapeID="_x0000_i1028" DrawAspect="Content" ObjectID="_1812971735" r:id="rId13"/>
              </w:object>
            </w:r>
            <w:r>
              <w:t xml:space="preserve">  </w:t>
            </w:r>
            <w:r w:rsidR="009955C6">
              <w:t xml:space="preserve">      </w:t>
            </w:r>
          </w:p>
          <w:p w14:paraId="0ED265ED" w14:textId="77777777" w:rsidR="003A5189" w:rsidRDefault="00AA6E5B" w:rsidP="003A5189">
            <w:pPr>
              <w:jc w:val="both"/>
            </w:pPr>
            <w:r>
              <w:t xml:space="preserve">                   </w:t>
            </w:r>
            <w:r w:rsidR="009955C6">
              <w:object w:dxaOrig="1725" w:dyaOrig="945" w14:anchorId="3A0EB19B">
                <v:shape id="_x0000_i1029" type="#_x0000_t75" style="width:78.75pt;height:33pt" o:ole="">
                  <v:imagedata r:id="rId14" o:title=""/>
                </v:shape>
                <o:OLEObject Type="Embed" ProgID="PBrush" ShapeID="_x0000_i1029" DrawAspect="Content" ObjectID="_1812971736" r:id="rId15"/>
              </w:object>
            </w:r>
          </w:p>
        </w:tc>
      </w:tr>
      <w:tr w:rsidR="00BC047B" w14:paraId="0171D2D9" w14:textId="77777777" w:rsidTr="00777CE4">
        <w:trPr>
          <w:trHeight w:val="620"/>
        </w:trPr>
        <w:tc>
          <w:tcPr>
            <w:tcW w:w="3836" w:type="dxa"/>
          </w:tcPr>
          <w:p w14:paraId="7867ABFE" w14:textId="77777777" w:rsidR="003A5189" w:rsidRDefault="003A5189" w:rsidP="00935480">
            <w:pPr>
              <w:jc w:val="both"/>
            </w:pPr>
            <w:r>
              <w:t xml:space="preserve">Light Trucks </w:t>
            </w:r>
          </w:p>
        </w:tc>
        <w:tc>
          <w:tcPr>
            <w:tcW w:w="3837" w:type="dxa"/>
          </w:tcPr>
          <w:p w14:paraId="3C3E1B78" w14:textId="77777777" w:rsidR="00CB390E" w:rsidRDefault="001508A9" w:rsidP="003A5189">
            <w:pPr>
              <w:jc w:val="both"/>
            </w:pPr>
            <w:r>
              <w:t>LT</w:t>
            </w:r>
          </w:p>
          <w:p w14:paraId="35B0AF86" w14:textId="77777777" w:rsidR="003A5189" w:rsidRDefault="003A5189" w:rsidP="003A5189">
            <w:pPr>
              <w:jc w:val="both"/>
            </w:pPr>
          </w:p>
        </w:tc>
        <w:tc>
          <w:tcPr>
            <w:tcW w:w="3837" w:type="dxa"/>
          </w:tcPr>
          <w:p w14:paraId="564A74DB" w14:textId="77777777" w:rsidR="003A5189" w:rsidRDefault="00B06668" w:rsidP="00116D11">
            <w:pPr>
              <w:jc w:val="both"/>
            </w:pPr>
            <w:r>
              <w:rPr>
                <w:noProof/>
              </w:rPr>
              <w:t xml:space="preserve">                      </w:t>
            </w:r>
            <w:r w:rsidR="00116D11">
              <w:rPr>
                <w:noProof/>
              </w:rPr>
              <w:drawing>
                <wp:inline distT="0" distB="0" distL="0" distR="0" wp14:anchorId="60C0662B" wp14:editId="501C57D0">
                  <wp:extent cx="942975" cy="342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6D11">
              <w:rPr>
                <w:sz w:val="72"/>
                <w:szCs w:val="72"/>
              </w:rPr>
              <w:t xml:space="preserve"> </w:t>
            </w:r>
          </w:p>
        </w:tc>
      </w:tr>
      <w:tr w:rsidR="00BC047B" w14:paraId="52FF071B" w14:textId="77777777" w:rsidTr="003A5189">
        <w:tc>
          <w:tcPr>
            <w:tcW w:w="3836" w:type="dxa"/>
          </w:tcPr>
          <w:p w14:paraId="06B287C8" w14:textId="77777777" w:rsidR="003A5189" w:rsidRDefault="003A5189" w:rsidP="00935480">
            <w:pPr>
              <w:jc w:val="both"/>
            </w:pPr>
            <w:r>
              <w:t>Medium Trucks</w:t>
            </w:r>
            <w:r w:rsidR="00935480">
              <w:t xml:space="preserve"> </w:t>
            </w:r>
          </w:p>
        </w:tc>
        <w:tc>
          <w:tcPr>
            <w:tcW w:w="3837" w:type="dxa"/>
          </w:tcPr>
          <w:p w14:paraId="0A0FB8EF" w14:textId="77777777" w:rsidR="003A5189" w:rsidRDefault="001508A9" w:rsidP="003A5189">
            <w:pPr>
              <w:jc w:val="both"/>
            </w:pPr>
            <w:r>
              <w:t>MT</w:t>
            </w:r>
            <w:r w:rsidR="00384808">
              <w:t>1</w:t>
            </w:r>
          </w:p>
          <w:p w14:paraId="18366D6C" w14:textId="77777777" w:rsidR="00384808" w:rsidRDefault="00384808" w:rsidP="003A5189">
            <w:pPr>
              <w:jc w:val="both"/>
            </w:pPr>
          </w:p>
          <w:p w14:paraId="7B109A17" w14:textId="77777777" w:rsidR="00384808" w:rsidRDefault="00384808" w:rsidP="003A5189">
            <w:pPr>
              <w:jc w:val="both"/>
            </w:pPr>
          </w:p>
          <w:p w14:paraId="46F46259" w14:textId="77777777" w:rsidR="001508A9" w:rsidRDefault="001508A9" w:rsidP="003A5189">
            <w:pPr>
              <w:jc w:val="both"/>
            </w:pPr>
          </w:p>
          <w:p w14:paraId="286DC77A" w14:textId="77777777" w:rsidR="00384808" w:rsidRDefault="001508A9" w:rsidP="003A5189">
            <w:pPr>
              <w:jc w:val="both"/>
            </w:pPr>
            <w:r>
              <w:t>MT</w:t>
            </w:r>
            <w:r w:rsidR="00384808">
              <w:t>2</w:t>
            </w:r>
          </w:p>
          <w:p w14:paraId="168A5051" w14:textId="77777777" w:rsidR="00384808" w:rsidRDefault="00384808" w:rsidP="003A5189">
            <w:pPr>
              <w:jc w:val="both"/>
            </w:pPr>
          </w:p>
        </w:tc>
        <w:tc>
          <w:tcPr>
            <w:tcW w:w="3837" w:type="dxa"/>
          </w:tcPr>
          <w:p w14:paraId="5337E15B" w14:textId="77777777" w:rsidR="00384808" w:rsidRDefault="00384808" w:rsidP="00384808">
            <w:pPr>
              <w:jc w:val="both"/>
            </w:pPr>
            <w:r>
              <w:rPr>
                <w:noProof/>
              </w:rPr>
              <w:t xml:space="preserve">                    </w:t>
            </w:r>
            <w:r>
              <w:object w:dxaOrig="1530" w:dyaOrig="600" w14:anchorId="6A619862">
                <v:shape id="_x0000_i1030" type="#_x0000_t75" style="width:76.5pt;height:30pt" o:ole="">
                  <v:imagedata r:id="rId17" o:title=""/>
                </v:shape>
                <o:OLEObject Type="Embed" ProgID="PBrush" ShapeID="_x0000_i1030" DrawAspect="Content" ObjectID="_1812971737" r:id="rId18"/>
              </w:object>
            </w:r>
            <w:r>
              <w:t xml:space="preserve">   </w:t>
            </w:r>
            <w:r>
              <w:rPr>
                <w:noProof/>
              </w:rPr>
              <w:t xml:space="preserve"> </w:t>
            </w:r>
            <w:r>
              <w:t xml:space="preserve"> </w:t>
            </w:r>
          </w:p>
          <w:p w14:paraId="21CD4729" w14:textId="77777777" w:rsidR="00384808" w:rsidRDefault="00384808" w:rsidP="0038480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</w:p>
          <w:p w14:paraId="5B2FC756" w14:textId="77777777" w:rsidR="003A5189" w:rsidRDefault="00384808" w:rsidP="00384808">
            <w:pPr>
              <w:jc w:val="both"/>
            </w:pPr>
            <w:r>
              <w:rPr>
                <w:noProof/>
              </w:rPr>
              <w:t xml:space="preserve">                  </w:t>
            </w:r>
            <w:r w:rsidR="00777CE4">
              <w:t xml:space="preserve"> </w:t>
            </w:r>
            <w:r>
              <w:object w:dxaOrig="1740" w:dyaOrig="810" w14:anchorId="3D1FCEEE">
                <v:shape id="_x0000_i1031" type="#_x0000_t75" style="width:87pt;height:40.5pt" o:ole="">
                  <v:imagedata r:id="rId19" o:title=""/>
                </v:shape>
                <o:OLEObject Type="Embed" ProgID="PBrush" ShapeID="_x0000_i1031" DrawAspect="Content" ObjectID="_1812971738" r:id="rId20"/>
              </w:object>
            </w:r>
          </w:p>
        </w:tc>
      </w:tr>
      <w:tr w:rsidR="00BC047B" w14:paraId="25550F88" w14:textId="77777777" w:rsidTr="001508A9">
        <w:trPr>
          <w:trHeight w:val="2627"/>
        </w:trPr>
        <w:tc>
          <w:tcPr>
            <w:tcW w:w="3836" w:type="dxa"/>
          </w:tcPr>
          <w:p w14:paraId="1CC080FC" w14:textId="77777777" w:rsidR="003A5189" w:rsidRDefault="003A5189" w:rsidP="003A5189">
            <w:pPr>
              <w:jc w:val="both"/>
            </w:pPr>
            <w:r>
              <w:t xml:space="preserve">Heavy Trucks </w:t>
            </w:r>
          </w:p>
        </w:tc>
        <w:tc>
          <w:tcPr>
            <w:tcW w:w="3837" w:type="dxa"/>
          </w:tcPr>
          <w:p w14:paraId="202105C9" w14:textId="77777777" w:rsidR="001508A9" w:rsidRDefault="001508A9" w:rsidP="003A5189">
            <w:pPr>
              <w:jc w:val="both"/>
            </w:pPr>
          </w:p>
          <w:p w14:paraId="2DE7B960" w14:textId="77777777" w:rsidR="001B3052" w:rsidRDefault="001508A9" w:rsidP="003A5189">
            <w:pPr>
              <w:jc w:val="both"/>
            </w:pPr>
            <w:r>
              <w:t>HT5</w:t>
            </w:r>
          </w:p>
          <w:p w14:paraId="2DBF6B0C" w14:textId="77777777" w:rsidR="001E4645" w:rsidRDefault="001E4645" w:rsidP="003A5189">
            <w:pPr>
              <w:jc w:val="both"/>
            </w:pPr>
          </w:p>
          <w:p w14:paraId="237A76AA" w14:textId="77777777" w:rsidR="001508A9" w:rsidRDefault="001508A9" w:rsidP="003A5189">
            <w:pPr>
              <w:jc w:val="both"/>
            </w:pPr>
          </w:p>
          <w:p w14:paraId="2C27204A" w14:textId="77777777" w:rsidR="001508A9" w:rsidRDefault="001508A9" w:rsidP="003A5189">
            <w:pPr>
              <w:jc w:val="both"/>
            </w:pPr>
          </w:p>
          <w:p w14:paraId="740E8A20" w14:textId="77777777" w:rsidR="001E4645" w:rsidRDefault="001508A9" w:rsidP="003A5189">
            <w:pPr>
              <w:jc w:val="both"/>
            </w:pPr>
            <w:r>
              <w:t>HT4</w:t>
            </w:r>
          </w:p>
          <w:p w14:paraId="6CD5E642" w14:textId="77777777" w:rsidR="003A5189" w:rsidRDefault="004A5A23" w:rsidP="00BE4CE3">
            <w:pPr>
              <w:jc w:val="both"/>
            </w:pPr>
            <w:r>
              <w:t xml:space="preserve"> </w:t>
            </w:r>
          </w:p>
        </w:tc>
        <w:tc>
          <w:tcPr>
            <w:tcW w:w="3837" w:type="dxa"/>
          </w:tcPr>
          <w:p w14:paraId="64EF5CE6" w14:textId="77777777" w:rsidR="003A5189" w:rsidRDefault="00935480" w:rsidP="003A5189">
            <w:pPr>
              <w:jc w:val="both"/>
            </w:pPr>
            <w:r>
              <w:rPr>
                <w:noProof/>
              </w:rPr>
              <w:t xml:space="preserve">                    </w:t>
            </w:r>
            <w:r>
              <w:object w:dxaOrig="1680" w:dyaOrig="600" w14:anchorId="08524673">
                <v:shape id="_x0000_i1032" type="#_x0000_t75" style="width:81pt;height:29.25pt" o:ole="">
                  <v:imagedata r:id="rId21" o:title=""/>
                </v:shape>
                <o:OLEObject Type="Embed" ProgID="PBrush" ShapeID="_x0000_i1032" DrawAspect="Content" ObjectID="_1812971739" r:id="rId22"/>
              </w:object>
            </w:r>
          </w:p>
          <w:p w14:paraId="4DCBC530" w14:textId="77777777" w:rsidR="001508A9" w:rsidRDefault="001508A9" w:rsidP="003A5189">
            <w:pPr>
              <w:jc w:val="both"/>
            </w:pPr>
          </w:p>
          <w:p w14:paraId="1D588FEA" w14:textId="77777777" w:rsidR="00852403" w:rsidRDefault="00B115A7" w:rsidP="003A5189">
            <w:pPr>
              <w:jc w:val="both"/>
            </w:pPr>
            <w:r>
              <w:t xml:space="preserve">                    </w:t>
            </w:r>
          </w:p>
          <w:p w14:paraId="6995D6CD" w14:textId="77777777" w:rsidR="00BE4CE3" w:rsidRDefault="00852403" w:rsidP="003A5189">
            <w:pPr>
              <w:jc w:val="both"/>
            </w:pPr>
            <w:r>
              <w:t xml:space="preserve">                    </w:t>
            </w:r>
            <w:r w:rsidR="00BE4CE3">
              <w:object w:dxaOrig="1965" w:dyaOrig="750" w14:anchorId="57654FEA">
                <v:shape id="_x0000_i1033" type="#_x0000_t75" style="width:82.5pt;height:31.5pt" o:ole="">
                  <v:imagedata r:id="rId23" o:title=""/>
                </v:shape>
                <o:OLEObject Type="Embed" ProgID="PBrush" ShapeID="_x0000_i1033" DrawAspect="Content" ObjectID="_1812971740" r:id="rId24"/>
              </w:object>
            </w:r>
          </w:p>
          <w:p w14:paraId="345E6BA9" w14:textId="77777777" w:rsidR="00B115A7" w:rsidRDefault="00B115A7" w:rsidP="001508A9">
            <w:pPr>
              <w:jc w:val="both"/>
            </w:pPr>
            <w:r>
              <w:t xml:space="preserve">                     </w:t>
            </w:r>
          </w:p>
        </w:tc>
      </w:tr>
      <w:tr w:rsidR="00BC047B" w14:paraId="27E4EA43" w14:textId="77777777" w:rsidTr="007231DE">
        <w:trPr>
          <w:trHeight w:val="1151"/>
        </w:trPr>
        <w:tc>
          <w:tcPr>
            <w:tcW w:w="3836" w:type="dxa"/>
          </w:tcPr>
          <w:p w14:paraId="4B41A5C7" w14:textId="77777777" w:rsidR="003A5189" w:rsidRDefault="003A5189" w:rsidP="003A5189">
            <w:pPr>
              <w:jc w:val="both"/>
            </w:pPr>
            <w:r>
              <w:t xml:space="preserve">3-axle trailers </w:t>
            </w:r>
          </w:p>
        </w:tc>
        <w:tc>
          <w:tcPr>
            <w:tcW w:w="3837" w:type="dxa"/>
          </w:tcPr>
          <w:p w14:paraId="3081A72C" w14:textId="77777777" w:rsidR="003A5189" w:rsidRDefault="003D281B" w:rsidP="003A5189">
            <w:pPr>
              <w:jc w:val="both"/>
            </w:pPr>
            <w:r>
              <w:t>3T</w:t>
            </w:r>
            <w:r w:rsidR="007231DE">
              <w:t>1</w:t>
            </w:r>
          </w:p>
          <w:p w14:paraId="78F721B1" w14:textId="77777777" w:rsidR="007231DE" w:rsidRDefault="007231DE" w:rsidP="003A5189">
            <w:pPr>
              <w:jc w:val="both"/>
            </w:pPr>
          </w:p>
          <w:p w14:paraId="3BD473EB" w14:textId="77777777" w:rsidR="007231DE" w:rsidRDefault="007231DE" w:rsidP="003A5189">
            <w:pPr>
              <w:jc w:val="both"/>
            </w:pPr>
          </w:p>
          <w:p w14:paraId="606FD882" w14:textId="77777777" w:rsidR="007231DE" w:rsidRDefault="007231DE" w:rsidP="003A5189">
            <w:pPr>
              <w:jc w:val="both"/>
            </w:pPr>
            <w:r>
              <w:t>3T2</w:t>
            </w:r>
          </w:p>
        </w:tc>
        <w:tc>
          <w:tcPr>
            <w:tcW w:w="3837" w:type="dxa"/>
          </w:tcPr>
          <w:p w14:paraId="3DD1E0C6" w14:textId="77777777" w:rsidR="003A5189" w:rsidRDefault="00BC047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64B7AF4E" wp14:editId="75CD215E">
                  <wp:extent cx="1085850" cy="25196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831" cy="26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4D6" w14:textId="77777777" w:rsidR="007231DE" w:rsidRDefault="007231DE" w:rsidP="003A5189">
            <w:pPr>
              <w:jc w:val="both"/>
              <w:rPr>
                <w:noProof/>
              </w:rPr>
            </w:pPr>
          </w:p>
          <w:p w14:paraId="62F9E577" w14:textId="77777777" w:rsidR="007231DE" w:rsidRDefault="007231DE" w:rsidP="003A5189">
            <w:pPr>
              <w:jc w:val="both"/>
            </w:pPr>
            <w: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598611C7" wp14:editId="0764D83D">
                  <wp:extent cx="1070050" cy="34438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5" cy="34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14:paraId="4AF50E1F" w14:textId="77777777" w:rsidTr="007231DE">
        <w:trPr>
          <w:trHeight w:val="1421"/>
        </w:trPr>
        <w:tc>
          <w:tcPr>
            <w:tcW w:w="3836" w:type="dxa"/>
          </w:tcPr>
          <w:p w14:paraId="13FBD2A0" w14:textId="77777777" w:rsidR="003A5189" w:rsidRDefault="003A5189" w:rsidP="003A5189">
            <w:pPr>
              <w:jc w:val="both"/>
            </w:pPr>
            <w:r>
              <w:t>4-axle trailers.</w:t>
            </w:r>
          </w:p>
        </w:tc>
        <w:tc>
          <w:tcPr>
            <w:tcW w:w="3837" w:type="dxa"/>
          </w:tcPr>
          <w:p w14:paraId="3ECC0623" w14:textId="77777777" w:rsidR="003A5189" w:rsidRDefault="003D281B" w:rsidP="003A5189">
            <w:pPr>
              <w:jc w:val="both"/>
            </w:pPr>
            <w:r>
              <w:t>4T</w:t>
            </w:r>
            <w:r w:rsidR="004D3AF2">
              <w:t>1</w:t>
            </w:r>
          </w:p>
          <w:p w14:paraId="34144787" w14:textId="77777777" w:rsidR="00935480" w:rsidRDefault="00935480" w:rsidP="003A5189">
            <w:pPr>
              <w:jc w:val="both"/>
            </w:pPr>
          </w:p>
          <w:p w14:paraId="0908E595" w14:textId="77777777" w:rsidR="007231DE" w:rsidRDefault="007231DE" w:rsidP="003A5189">
            <w:pPr>
              <w:jc w:val="both"/>
            </w:pPr>
          </w:p>
          <w:p w14:paraId="355C28F2" w14:textId="77777777" w:rsidR="004D3AF2" w:rsidRDefault="004D3AF2" w:rsidP="003A5189">
            <w:pPr>
              <w:jc w:val="both"/>
            </w:pPr>
            <w:r>
              <w:t>4T2</w:t>
            </w:r>
          </w:p>
        </w:tc>
        <w:tc>
          <w:tcPr>
            <w:tcW w:w="3837" w:type="dxa"/>
          </w:tcPr>
          <w:p w14:paraId="2B9B9F03" w14:textId="77777777" w:rsidR="004D3AF2" w:rsidRDefault="004D3AF2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42C84093" wp14:editId="17622BE2">
                  <wp:extent cx="1047750" cy="2755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39" cy="27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FFA6E" w14:textId="77777777" w:rsidR="007231DE" w:rsidRDefault="007231DE" w:rsidP="003A5189">
            <w:pPr>
              <w:jc w:val="both"/>
              <w:rPr>
                <w:noProof/>
              </w:rPr>
            </w:pPr>
          </w:p>
          <w:p w14:paraId="27A6F440" w14:textId="77777777" w:rsidR="003A5189" w:rsidRDefault="004D3AF2" w:rsidP="003A5189">
            <w:pPr>
              <w:jc w:val="both"/>
            </w:pPr>
            <w:r>
              <w:rPr>
                <w:noProof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2C3A46D5" wp14:editId="52BC2907">
                  <wp:extent cx="1066800" cy="2667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29" cy="2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14:paraId="5B57B745" w14:textId="77777777" w:rsidTr="001508A9">
        <w:trPr>
          <w:trHeight w:val="3185"/>
        </w:trPr>
        <w:tc>
          <w:tcPr>
            <w:tcW w:w="3836" w:type="dxa"/>
          </w:tcPr>
          <w:p w14:paraId="362B910E" w14:textId="77777777" w:rsidR="003A5189" w:rsidRDefault="003A5189" w:rsidP="003A5189">
            <w:pPr>
              <w:jc w:val="both"/>
            </w:pPr>
            <w:r>
              <w:lastRenderedPageBreak/>
              <w:t xml:space="preserve">5-axle trailers </w:t>
            </w:r>
          </w:p>
        </w:tc>
        <w:tc>
          <w:tcPr>
            <w:tcW w:w="3837" w:type="dxa"/>
          </w:tcPr>
          <w:p w14:paraId="40689F1A" w14:textId="77777777" w:rsidR="003A5189" w:rsidRDefault="003D281B" w:rsidP="003A5189">
            <w:pPr>
              <w:jc w:val="both"/>
            </w:pPr>
            <w:r>
              <w:t>5T</w:t>
            </w:r>
            <w:r w:rsidR="0032531C">
              <w:t>1</w:t>
            </w:r>
          </w:p>
          <w:p w14:paraId="08AC7A32" w14:textId="77777777" w:rsidR="0032531C" w:rsidRDefault="0032531C" w:rsidP="003A5189">
            <w:pPr>
              <w:jc w:val="both"/>
            </w:pPr>
          </w:p>
          <w:p w14:paraId="5BD88A28" w14:textId="77777777" w:rsidR="001508A9" w:rsidRDefault="001508A9" w:rsidP="003A5189">
            <w:pPr>
              <w:jc w:val="both"/>
            </w:pPr>
          </w:p>
          <w:p w14:paraId="1D391100" w14:textId="77777777" w:rsidR="0032531C" w:rsidRDefault="0032531C" w:rsidP="003A5189">
            <w:pPr>
              <w:jc w:val="both"/>
            </w:pPr>
            <w:r>
              <w:t>5T2</w:t>
            </w:r>
          </w:p>
          <w:p w14:paraId="314DF921" w14:textId="77777777" w:rsidR="001508A9" w:rsidRDefault="001508A9" w:rsidP="003A5189">
            <w:pPr>
              <w:jc w:val="both"/>
            </w:pPr>
          </w:p>
          <w:p w14:paraId="175B2F72" w14:textId="77777777" w:rsidR="001508A9" w:rsidRDefault="001508A9" w:rsidP="003A5189">
            <w:pPr>
              <w:jc w:val="both"/>
            </w:pPr>
          </w:p>
          <w:p w14:paraId="2037F4B1" w14:textId="77777777" w:rsidR="001508A9" w:rsidRDefault="001508A9" w:rsidP="003A5189">
            <w:pPr>
              <w:jc w:val="both"/>
            </w:pPr>
          </w:p>
          <w:p w14:paraId="1DB300B2" w14:textId="77777777" w:rsidR="001508A9" w:rsidRDefault="001508A9" w:rsidP="003A5189">
            <w:pPr>
              <w:jc w:val="both"/>
            </w:pPr>
            <w:r>
              <w:t>5T3</w:t>
            </w:r>
          </w:p>
          <w:p w14:paraId="772E70B2" w14:textId="77777777" w:rsidR="007231DE" w:rsidRDefault="007231DE" w:rsidP="003A5189">
            <w:pPr>
              <w:jc w:val="both"/>
            </w:pPr>
          </w:p>
        </w:tc>
        <w:tc>
          <w:tcPr>
            <w:tcW w:w="3837" w:type="dxa"/>
          </w:tcPr>
          <w:p w14:paraId="4BA65A2B" w14:textId="77777777" w:rsidR="003A5189" w:rsidRDefault="008B591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177ECE9B" wp14:editId="76C8DAB6">
                  <wp:extent cx="1098550" cy="284397"/>
                  <wp:effectExtent l="0" t="0" r="635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221" cy="29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E070D" w14:textId="77777777" w:rsidR="001508A9" w:rsidRDefault="00056D9A" w:rsidP="00F94389">
            <w:pPr>
              <w:jc w:val="both"/>
            </w:pPr>
            <w:r>
              <w:t xml:space="preserve">               </w:t>
            </w:r>
          </w:p>
          <w:p w14:paraId="2BC158FD" w14:textId="77777777" w:rsidR="00056D9A" w:rsidRDefault="001508A9" w:rsidP="00F94389">
            <w:pPr>
              <w:jc w:val="both"/>
            </w:pPr>
            <w:r>
              <w:t xml:space="preserve">                  </w:t>
            </w:r>
            <w:r w:rsidR="00056D9A">
              <w:t xml:space="preserve">  </w:t>
            </w:r>
            <w:r w:rsidR="00F94389">
              <w:rPr>
                <w:noProof/>
              </w:rPr>
              <w:drawing>
                <wp:inline distT="0" distB="0" distL="0" distR="0" wp14:anchorId="127B601F" wp14:editId="22233D3C">
                  <wp:extent cx="1033154" cy="33101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73" cy="33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F9E87" w14:textId="77777777" w:rsidR="001508A9" w:rsidRDefault="001508A9" w:rsidP="00F94389">
            <w:pPr>
              <w:jc w:val="both"/>
            </w:pPr>
            <w:r>
              <w:t xml:space="preserve">                  </w:t>
            </w:r>
          </w:p>
          <w:p w14:paraId="41F178DC" w14:textId="77777777" w:rsidR="001508A9" w:rsidRDefault="001508A9" w:rsidP="00F94389">
            <w:pPr>
              <w:jc w:val="both"/>
            </w:pPr>
          </w:p>
          <w:p w14:paraId="67B66543" w14:textId="77777777" w:rsidR="001508A9" w:rsidRDefault="001508A9" w:rsidP="00F94389">
            <w:pPr>
              <w:jc w:val="both"/>
            </w:pPr>
            <w: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3CF0F493" wp14:editId="02E373B6">
                  <wp:extent cx="1016701" cy="31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62" cy="31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14:paraId="2D4F4DB7" w14:textId="77777777" w:rsidTr="003A5189">
        <w:tc>
          <w:tcPr>
            <w:tcW w:w="3836" w:type="dxa"/>
          </w:tcPr>
          <w:p w14:paraId="4F1EBC8A" w14:textId="77777777" w:rsidR="003A5189" w:rsidRDefault="003A5189" w:rsidP="003A5189">
            <w:pPr>
              <w:jc w:val="both"/>
            </w:pPr>
            <w:r>
              <w:t xml:space="preserve">6-axle trailers </w:t>
            </w:r>
          </w:p>
        </w:tc>
        <w:tc>
          <w:tcPr>
            <w:tcW w:w="3837" w:type="dxa"/>
          </w:tcPr>
          <w:p w14:paraId="6933D83E" w14:textId="77777777" w:rsidR="003A5189" w:rsidRDefault="003D281B" w:rsidP="003A5189">
            <w:pPr>
              <w:jc w:val="both"/>
            </w:pPr>
            <w:r>
              <w:t>6T</w:t>
            </w:r>
            <w:r w:rsidR="00B94079">
              <w:t>1</w:t>
            </w:r>
          </w:p>
          <w:p w14:paraId="04FBA1C3" w14:textId="77777777" w:rsidR="00B94079" w:rsidRDefault="00B94079" w:rsidP="003A5189">
            <w:pPr>
              <w:jc w:val="both"/>
            </w:pPr>
          </w:p>
          <w:p w14:paraId="44796425" w14:textId="77777777" w:rsidR="00F94389" w:rsidRDefault="00F94389" w:rsidP="003A5189">
            <w:pPr>
              <w:jc w:val="both"/>
            </w:pPr>
          </w:p>
          <w:p w14:paraId="0003C306" w14:textId="77777777" w:rsidR="00B94079" w:rsidRDefault="00B94079" w:rsidP="003A5189">
            <w:pPr>
              <w:jc w:val="both"/>
            </w:pPr>
            <w:r>
              <w:t>6T2</w:t>
            </w:r>
          </w:p>
          <w:p w14:paraId="2B5D8004" w14:textId="77777777" w:rsidR="00F94389" w:rsidRDefault="00F94389" w:rsidP="003A5189">
            <w:pPr>
              <w:jc w:val="both"/>
            </w:pPr>
          </w:p>
        </w:tc>
        <w:tc>
          <w:tcPr>
            <w:tcW w:w="3837" w:type="dxa"/>
          </w:tcPr>
          <w:p w14:paraId="3D04F431" w14:textId="77777777" w:rsidR="003A5189" w:rsidRDefault="00BC047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</w:t>
            </w:r>
            <w:r w:rsidR="003D281B">
              <w:rPr>
                <w:noProof/>
              </w:rPr>
              <w:t xml:space="preserve">     </w:t>
            </w:r>
            <w:r>
              <w:rPr>
                <w:noProof/>
              </w:rPr>
              <w:t xml:space="preserve">  </w:t>
            </w:r>
            <w:r w:rsidR="006B7315">
              <w:rPr>
                <w:noProof/>
              </w:rPr>
              <w:drawing>
                <wp:inline distT="0" distB="0" distL="0" distR="0" wp14:anchorId="6ADACB75" wp14:editId="66BC2623">
                  <wp:extent cx="1200150" cy="262682"/>
                  <wp:effectExtent l="0" t="0" r="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31311" cy="29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8E232" w14:textId="77777777" w:rsidR="00F94389" w:rsidRDefault="0032531C" w:rsidP="0032531C">
            <w:pPr>
              <w:jc w:val="both"/>
            </w:pPr>
            <w:r>
              <w:t xml:space="preserve">                 </w:t>
            </w:r>
          </w:p>
          <w:p w14:paraId="0FAA40A1" w14:textId="77777777" w:rsidR="0032531C" w:rsidRDefault="00F94389" w:rsidP="0032531C">
            <w:pPr>
              <w:jc w:val="both"/>
            </w:pPr>
            <w:r>
              <w:t xml:space="preserve">                  </w:t>
            </w:r>
            <w:r w:rsidR="0032531C">
              <w:t xml:space="preserve"> </w:t>
            </w:r>
            <w:r w:rsidR="0032531C">
              <w:object w:dxaOrig="1890" w:dyaOrig="390" w14:anchorId="5B100D5E">
                <v:shape id="_x0000_i1034" type="#_x0000_t75" style="width:94.5pt;height:19.5pt" o:ole="">
                  <v:imagedata r:id="rId33" o:title=""/>
                </v:shape>
                <o:OLEObject Type="Embed" ProgID="PBrush" ShapeID="_x0000_i1034" DrawAspect="Content" ObjectID="_1812971741" r:id="rId34"/>
              </w:object>
            </w:r>
          </w:p>
          <w:p w14:paraId="117E1744" w14:textId="77777777" w:rsidR="00B94079" w:rsidRDefault="00F94389" w:rsidP="00F94389">
            <w:pPr>
              <w:jc w:val="both"/>
            </w:pPr>
            <w:r>
              <w:t xml:space="preserve">              </w:t>
            </w:r>
          </w:p>
        </w:tc>
      </w:tr>
      <w:tr w:rsidR="00BC047B" w14:paraId="223175EC" w14:textId="77777777" w:rsidTr="003A5189">
        <w:tc>
          <w:tcPr>
            <w:tcW w:w="3836" w:type="dxa"/>
          </w:tcPr>
          <w:p w14:paraId="5665404B" w14:textId="77777777" w:rsidR="003A5189" w:rsidRDefault="003A5189" w:rsidP="003A5189">
            <w:pPr>
              <w:jc w:val="both"/>
            </w:pPr>
            <w:r>
              <w:t xml:space="preserve">7-axle trailers </w:t>
            </w:r>
          </w:p>
        </w:tc>
        <w:tc>
          <w:tcPr>
            <w:tcW w:w="3837" w:type="dxa"/>
          </w:tcPr>
          <w:p w14:paraId="05605CC9" w14:textId="77777777" w:rsidR="003A5189" w:rsidRDefault="003D281B" w:rsidP="003A5189">
            <w:pPr>
              <w:jc w:val="both"/>
            </w:pPr>
            <w:r>
              <w:t>7T</w:t>
            </w:r>
            <w:r w:rsidR="00B94079">
              <w:t>1</w:t>
            </w:r>
          </w:p>
          <w:p w14:paraId="5CD42ED5" w14:textId="77777777" w:rsidR="00B94079" w:rsidRDefault="00B94079" w:rsidP="003A5189">
            <w:pPr>
              <w:jc w:val="both"/>
            </w:pPr>
          </w:p>
          <w:p w14:paraId="53159AD6" w14:textId="77777777" w:rsidR="00B94079" w:rsidRDefault="00B94079" w:rsidP="003A5189">
            <w:pPr>
              <w:jc w:val="both"/>
            </w:pPr>
            <w:r>
              <w:t>7T2</w:t>
            </w:r>
          </w:p>
          <w:p w14:paraId="7EE1EE70" w14:textId="77777777" w:rsidR="00F94389" w:rsidRDefault="00F94389" w:rsidP="003A5189">
            <w:pPr>
              <w:jc w:val="both"/>
            </w:pPr>
          </w:p>
          <w:p w14:paraId="3C8531B4" w14:textId="77777777" w:rsidR="00F94389" w:rsidRDefault="00F94389" w:rsidP="003A5189">
            <w:pPr>
              <w:jc w:val="both"/>
            </w:pPr>
          </w:p>
          <w:p w14:paraId="5CD09956" w14:textId="77777777" w:rsidR="00F94389" w:rsidRDefault="00F94389" w:rsidP="003A5189">
            <w:pPr>
              <w:jc w:val="both"/>
            </w:pPr>
            <w:r>
              <w:t>7T3</w:t>
            </w:r>
          </w:p>
        </w:tc>
        <w:tc>
          <w:tcPr>
            <w:tcW w:w="3837" w:type="dxa"/>
          </w:tcPr>
          <w:p w14:paraId="49975501" w14:textId="77777777" w:rsidR="003A5189" w:rsidRDefault="001C33CA" w:rsidP="003A5189">
            <w:pPr>
              <w:jc w:val="both"/>
            </w:pPr>
            <w:r>
              <w:t xml:space="preserve">                  </w:t>
            </w:r>
            <w:r>
              <w:object w:dxaOrig="1905" w:dyaOrig="435" w14:anchorId="11DDA445">
                <v:shape id="_x0000_i1035" type="#_x0000_t75" style="width:96pt;height:21.75pt" o:ole="">
                  <v:imagedata r:id="rId35" o:title=""/>
                </v:shape>
                <o:OLEObject Type="Embed" ProgID="PBrush" ShapeID="_x0000_i1035" DrawAspect="Content" ObjectID="_1812971742" r:id="rId36"/>
              </w:object>
            </w:r>
          </w:p>
          <w:p w14:paraId="4DA4DC42" w14:textId="77777777" w:rsidR="00B94079" w:rsidRDefault="00F94389" w:rsidP="00F94389">
            <w:pPr>
              <w:jc w:val="both"/>
            </w:pPr>
            <w:r>
              <w:t xml:space="preserve">            </w:t>
            </w:r>
            <w:r w:rsidR="00B94079">
              <w:t xml:space="preserve">  </w:t>
            </w:r>
            <w:r>
              <w:rPr>
                <w:noProof/>
              </w:rPr>
              <w:drawing>
                <wp:inline distT="0" distB="0" distL="0" distR="0" wp14:anchorId="7EF3ABBA" wp14:editId="650FF568">
                  <wp:extent cx="1423852" cy="391886"/>
                  <wp:effectExtent l="0" t="0" r="508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54" cy="39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2A219" w14:textId="77777777" w:rsidR="00F94389" w:rsidRDefault="00F94389" w:rsidP="00F94389">
            <w:pPr>
              <w:jc w:val="both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304673EB" wp14:editId="19D9CFBF">
                  <wp:extent cx="1389413" cy="433395"/>
                  <wp:effectExtent l="0" t="0" r="127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643" cy="4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14:paraId="703DCCDA" w14:textId="77777777" w:rsidTr="003A5189">
        <w:tc>
          <w:tcPr>
            <w:tcW w:w="3836" w:type="dxa"/>
          </w:tcPr>
          <w:p w14:paraId="5E85943B" w14:textId="77777777" w:rsidR="003A5189" w:rsidRDefault="003A5189" w:rsidP="003A5189">
            <w:pPr>
              <w:jc w:val="both"/>
            </w:pPr>
            <w:r>
              <w:t xml:space="preserve">8-axle trailers </w:t>
            </w:r>
          </w:p>
        </w:tc>
        <w:tc>
          <w:tcPr>
            <w:tcW w:w="3837" w:type="dxa"/>
          </w:tcPr>
          <w:p w14:paraId="45948FCC" w14:textId="77777777" w:rsidR="003A5189" w:rsidRDefault="003D281B" w:rsidP="003A5189">
            <w:pPr>
              <w:jc w:val="both"/>
            </w:pPr>
            <w:r>
              <w:t>8T</w:t>
            </w:r>
            <w:r w:rsidR="001508A9">
              <w:t>1</w:t>
            </w:r>
          </w:p>
          <w:p w14:paraId="6F5D6251" w14:textId="77777777" w:rsidR="001508A9" w:rsidRDefault="001508A9" w:rsidP="003A5189">
            <w:pPr>
              <w:jc w:val="both"/>
            </w:pPr>
          </w:p>
          <w:p w14:paraId="6C91BC21" w14:textId="77777777" w:rsidR="001508A9" w:rsidRDefault="001508A9" w:rsidP="003A5189">
            <w:pPr>
              <w:jc w:val="both"/>
            </w:pPr>
          </w:p>
          <w:p w14:paraId="2DEB1DD3" w14:textId="77777777" w:rsidR="001508A9" w:rsidRDefault="001508A9" w:rsidP="003A5189">
            <w:pPr>
              <w:jc w:val="both"/>
            </w:pPr>
            <w:r>
              <w:t>8T2</w:t>
            </w:r>
          </w:p>
        </w:tc>
        <w:tc>
          <w:tcPr>
            <w:tcW w:w="3837" w:type="dxa"/>
          </w:tcPr>
          <w:p w14:paraId="2FE3E76B" w14:textId="77777777" w:rsidR="003A5189" w:rsidRDefault="001C33CA" w:rsidP="00F94389">
            <w:pPr>
              <w:jc w:val="both"/>
            </w:pPr>
            <w:r>
              <w:t xml:space="preserve">         </w:t>
            </w:r>
            <w:r w:rsidR="00F94389">
              <w:rPr>
                <w:noProof/>
              </w:rPr>
              <w:drawing>
                <wp:inline distT="0" distB="0" distL="0" distR="0" wp14:anchorId="54038FE7" wp14:editId="27B46FA1">
                  <wp:extent cx="1698171" cy="45599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204" cy="4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1BD73" w14:textId="77777777" w:rsidR="001508A9" w:rsidRDefault="001508A9" w:rsidP="00F94389">
            <w:pPr>
              <w:jc w:val="both"/>
            </w:pPr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502B3DBE" wp14:editId="25EC7C17">
                  <wp:extent cx="1666640" cy="43938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282" cy="44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14:paraId="6F75E9C1" w14:textId="77777777" w:rsidTr="00E47727">
        <w:trPr>
          <w:trHeight w:val="1007"/>
        </w:trPr>
        <w:tc>
          <w:tcPr>
            <w:tcW w:w="3836" w:type="dxa"/>
          </w:tcPr>
          <w:p w14:paraId="0DE8AC80" w14:textId="77777777" w:rsidR="003A5189" w:rsidRDefault="003A5189" w:rsidP="003A5189">
            <w:pPr>
              <w:jc w:val="both"/>
            </w:pPr>
            <w:r>
              <w:t>9-axle trailers</w:t>
            </w:r>
          </w:p>
        </w:tc>
        <w:tc>
          <w:tcPr>
            <w:tcW w:w="3837" w:type="dxa"/>
          </w:tcPr>
          <w:p w14:paraId="322E7428" w14:textId="77777777" w:rsidR="003A5189" w:rsidRDefault="003D281B" w:rsidP="003A5189">
            <w:pPr>
              <w:jc w:val="both"/>
            </w:pPr>
            <w:r>
              <w:t>9T</w:t>
            </w:r>
            <w:r w:rsidR="00E47727">
              <w:t>1</w:t>
            </w:r>
          </w:p>
          <w:p w14:paraId="3B2AEB36" w14:textId="77777777" w:rsidR="00E47727" w:rsidRDefault="00E47727" w:rsidP="003A5189">
            <w:pPr>
              <w:jc w:val="both"/>
            </w:pPr>
          </w:p>
          <w:p w14:paraId="788E57CC" w14:textId="77777777" w:rsidR="00E47727" w:rsidRDefault="00E47727" w:rsidP="003A5189">
            <w:pPr>
              <w:jc w:val="both"/>
            </w:pPr>
            <w:r>
              <w:t>9T2</w:t>
            </w:r>
          </w:p>
        </w:tc>
        <w:tc>
          <w:tcPr>
            <w:tcW w:w="3837" w:type="dxa"/>
          </w:tcPr>
          <w:p w14:paraId="07CB1D81" w14:textId="77777777" w:rsidR="003A5189" w:rsidRDefault="00BC047B" w:rsidP="003A5189">
            <w:pPr>
              <w:jc w:val="both"/>
            </w:pPr>
            <w:r>
              <w:t xml:space="preserve"> </w:t>
            </w:r>
            <w:r w:rsidR="001C33CA">
              <w:t xml:space="preserve">       </w:t>
            </w:r>
            <w:r>
              <w:t xml:space="preserve"> </w:t>
            </w:r>
            <w:r w:rsidR="00E47727">
              <w:object w:dxaOrig="3525" w:dyaOrig="405" w14:anchorId="7C613E91">
                <v:shape id="_x0000_i1036" type="#_x0000_t75" style="width:144.75pt;height:22.5pt" o:ole="">
                  <v:imagedata r:id="rId41" o:title=""/>
                </v:shape>
                <o:OLEObject Type="Embed" ProgID="PBrush" ShapeID="_x0000_i1036" DrawAspect="Content" ObjectID="_1812971743" r:id="rId42"/>
              </w:object>
            </w:r>
          </w:p>
          <w:p w14:paraId="1637A306" w14:textId="77777777" w:rsidR="00E47727" w:rsidRDefault="00E47727" w:rsidP="00F94389">
            <w:pPr>
              <w:jc w:val="both"/>
            </w:pPr>
            <w:r>
              <w:t xml:space="preserve">         </w:t>
            </w:r>
            <w:r w:rsidR="00F94389">
              <w:rPr>
                <w:noProof/>
              </w:rPr>
              <w:drawing>
                <wp:inline distT="0" distB="0" distL="0" distR="0" wp14:anchorId="39AA3411" wp14:editId="519C3F86">
                  <wp:extent cx="1769423" cy="418227"/>
                  <wp:effectExtent l="0" t="0" r="254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934" cy="42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D9A" w14:paraId="25ED33C4" w14:textId="77777777" w:rsidTr="003A5189">
        <w:tc>
          <w:tcPr>
            <w:tcW w:w="3836" w:type="dxa"/>
          </w:tcPr>
          <w:p w14:paraId="19958362" w14:textId="77777777" w:rsidR="00056D9A" w:rsidRDefault="00056D9A" w:rsidP="003A5189">
            <w:pPr>
              <w:jc w:val="both"/>
            </w:pPr>
            <w:r>
              <w:t>10-axle trailers</w:t>
            </w:r>
          </w:p>
        </w:tc>
        <w:tc>
          <w:tcPr>
            <w:tcW w:w="3837" w:type="dxa"/>
          </w:tcPr>
          <w:p w14:paraId="17DDFA3B" w14:textId="77777777" w:rsidR="00056D9A" w:rsidRDefault="00056D9A" w:rsidP="003A5189">
            <w:pPr>
              <w:jc w:val="both"/>
            </w:pPr>
            <w:r>
              <w:t>10T</w:t>
            </w:r>
          </w:p>
          <w:p w14:paraId="39D562AE" w14:textId="77777777" w:rsidR="00901D2B" w:rsidRDefault="00901D2B" w:rsidP="003A5189">
            <w:pPr>
              <w:jc w:val="both"/>
            </w:pPr>
          </w:p>
        </w:tc>
        <w:tc>
          <w:tcPr>
            <w:tcW w:w="3837" w:type="dxa"/>
          </w:tcPr>
          <w:p w14:paraId="4A377E5C" w14:textId="77777777" w:rsidR="00056D9A" w:rsidRDefault="00E47727" w:rsidP="003A5189">
            <w:pPr>
              <w:jc w:val="both"/>
            </w:pPr>
            <w:r>
              <w:object w:dxaOrig="3705" w:dyaOrig="375" w14:anchorId="723DDF3A">
                <v:shape id="_x0000_i1037" type="#_x0000_t75" style="width:185.25pt;height:18pt" o:ole="">
                  <v:imagedata r:id="rId44" o:title=""/>
                </v:shape>
                <o:OLEObject Type="Embed" ProgID="PBrush" ShapeID="_x0000_i1037" DrawAspect="Content" ObjectID="_1812971744" r:id="rId45"/>
              </w:object>
            </w:r>
          </w:p>
          <w:p w14:paraId="4DF75E65" w14:textId="77777777" w:rsidR="00901D2B" w:rsidRDefault="00901D2B" w:rsidP="003A5189">
            <w:pPr>
              <w:jc w:val="both"/>
            </w:pPr>
          </w:p>
        </w:tc>
      </w:tr>
    </w:tbl>
    <w:p w14:paraId="17E7AF56" w14:textId="77777777" w:rsidR="00C33604" w:rsidRDefault="00C33604"/>
    <w:bookmarkEnd w:id="0"/>
    <w:p w14:paraId="2E3E3482" w14:textId="77777777" w:rsidR="00C33604" w:rsidRPr="000272B3" w:rsidRDefault="00C33604"/>
    <w:sectPr w:rsidR="00C33604" w:rsidRPr="000272B3" w:rsidSect="001A58E9">
      <w:footerReference w:type="default" r:id="rId46"/>
      <w:footerReference w:type="first" r:id="rId47"/>
      <w:pgSz w:w="12240" w:h="15840" w:code="1"/>
      <w:pgMar w:top="360" w:right="360" w:bottom="360" w:left="36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0612" w14:textId="77777777" w:rsidR="008D25C6" w:rsidRDefault="008D25C6" w:rsidP="00E02929">
      <w:pPr>
        <w:spacing w:after="0"/>
      </w:pPr>
      <w:r>
        <w:separator/>
      </w:r>
    </w:p>
    <w:p w14:paraId="2E04B609" w14:textId="77777777" w:rsidR="008D25C6" w:rsidRDefault="008D25C6"/>
  </w:endnote>
  <w:endnote w:type="continuationSeparator" w:id="0">
    <w:p w14:paraId="6C8F8260" w14:textId="77777777" w:rsidR="008D25C6" w:rsidRDefault="008D25C6" w:rsidP="00E02929">
      <w:pPr>
        <w:spacing w:after="0"/>
      </w:pPr>
      <w:r>
        <w:continuationSeparator/>
      </w:r>
    </w:p>
    <w:p w14:paraId="58897BBC" w14:textId="77777777" w:rsidR="008D25C6" w:rsidRDefault="008D25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22AC" w14:textId="77777777" w:rsidR="00813E52" w:rsidRDefault="00813E52" w:rsidP="00C33604">
    <w:pPr>
      <w:pStyle w:val="Footer"/>
      <w:jc w:val="right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1451">
          <w:rPr>
            <w:noProof/>
          </w:rPr>
          <w:t>3</w:t>
        </w:r>
        <w:r>
          <w:rPr>
            <w:noProof/>
          </w:rPr>
          <w:fldChar w:fldCharType="end"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t xml:space="preserve">©AxleMetrics Michael Twumasi </w:t>
        </w:r>
      </w:sdtContent>
    </w:sdt>
  </w:p>
  <w:p w14:paraId="75C7F2D4" w14:textId="77777777" w:rsidR="00321F35" w:rsidRDefault="00C33604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0220" w14:textId="77777777" w:rsidR="001D2D76" w:rsidRDefault="00032614" w:rsidP="00032614">
    <w:pPr>
      <w:pStyle w:val="Footer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©AxleMetrics</w:t>
    </w:r>
  </w:p>
  <w:p w14:paraId="4B4562B0" w14:textId="77777777" w:rsidR="00032614" w:rsidRDefault="00032614" w:rsidP="00032614">
    <w:pPr>
      <w:pStyle w:val="Footer"/>
      <w:jc w:val="right"/>
    </w:pPr>
    <w:r>
      <w:t>Michael Twumasi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96B1" w14:textId="77777777" w:rsidR="008D25C6" w:rsidRDefault="008D25C6" w:rsidP="00E02929">
      <w:pPr>
        <w:spacing w:after="0"/>
      </w:pPr>
      <w:r>
        <w:separator/>
      </w:r>
    </w:p>
    <w:p w14:paraId="03D7E70F" w14:textId="77777777" w:rsidR="008D25C6" w:rsidRDefault="008D25C6"/>
  </w:footnote>
  <w:footnote w:type="continuationSeparator" w:id="0">
    <w:p w14:paraId="6CE9C420" w14:textId="77777777" w:rsidR="008D25C6" w:rsidRDefault="008D25C6" w:rsidP="00E02929">
      <w:pPr>
        <w:spacing w:after="0"/>
      </w:pPr>
      <w:r>
        <w:continuationSeparator/>
      </w:r>
    </w:p>
    <w:p w14:paraId="5F15FA6E" w14:textId="77777777" w:rsidR="008D25C6" w:rsidRDefault="008D25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6pt;height:35.25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359937719">
    <w:abstractNumId w:val="4"/>
  </w:num>
  <w:num w:numId="2" w16cid:durableId="993146366">
    <w:abstractNumId w:val="3"/>
  </w:num>
  <w:num w:numId="3" w16cid:durableId="2081049965">
    <w:abstractNumId w:val="2"/>
  </w:num>
  <w:num w:numId="4" w16cid:durableId="270169696">
    <w:abstractNumId w:val="1"/>
  </w:num>
  <w:num w:numId="5" w16cid:durableId="13615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2B3"/>
    <w:rsid w:val="00002E34"/>
    <w:rsid w:val="000260A9"/>
    <w:rsid w:val="000272B3"/>
    <w:rsid w:val="00032614"/>
    <w:rsid w:val="00056D9A"/>
    <w:rsid w:val="000B7024"/>
    <w:rsid w:val="000C215D"/>
    <w:rsid w:val="000C321B"/>
    <w:rsid w:val="000E3E21"/>
    <w:rsid w:val="00116D11"/>
    <w:rsid w:val="0013652A"/>
    <w:rsid w:val="00145D68"/>
    <w:rsid w:val="001508A9"/>
    <w:rsid w:val="00166CFC"/>
    <w:rsid w:val="001960E4"/>
    <w:rsid w:val="001A58E9"/>
    <w:rsid w:val="001B0C6F"/>
    <w:rsid w:val="001B3052"/>
    <w:rsid w:val="001C33CA"/>
    <w:rsid w:val="001D2D76"/>
    <w:rsid w:val="001E4645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2531C"/>
    <w:rsid w:val="0033460E"/>
    <w:rsid w:val="00356BB9"/>
    <w:rsid w:val="00373DBB"/>
    <w:rsid w:val="00384808"/>
    <w:rsid w:val="0038652D"/>
    <w:rsid w:val="00386800"/>
    <w:rsid w:val="00392E08"/>
    <w:rsid w:val="00393D6F"/>
    <w:rsid w:val="003A5189"/>
    <w:rsid w:val="003C1FC0"/>
    <w:rsid w:val="003C3319"/>
    <w:rsid w:val="003C46A7"/>
    <w:rsid w:val="003C78CB"/>
    <w:rsid w:val="003D281B"/>
    <w:rsid w:val="003D6565"/>
    <w:rsid w:val="004257E0"/>
    <w:rsid w:val="0044378E"/>
    <w:rsid w:val="0045024D"/>
    <w:rsid w:val="004502DA"/>
    <w:rsid w:val="004537C5"/>
    <w:rsid w:val="00465B79"/>
    <w:rsid w:val="004767F7"/>
    <w:rsid w:val="00495301"/>
    <w:rsid w:val="004A234F"/>
    <w:rsid w:val="004A5A23"/>
    <w:rsid w:val="004D3AF2"/>
    <w:rsid w:val="00504074"/>
    <w:rsid w:val="005235FF"/>
    <w:rsid w:val="00527C72"/>
    <w:rsid w:val="00542515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67735"/>
    <w:rsid w:val="006B7315"/>
    <w:rsid w:val="006B7FF7"/>
    <w:rsid w:val="006D7E96"/>
    <w:rsid w:val="006E1492"/>
    <w:rsid w:val="007150AC"/>
    <w:rsid w:val="00717354"/>
    <w:rsid w:val="00723158"/>
    <w:rsid w:val="007231DE"/>
    <w:rsid w:val="007455C5"/>
    <w:rsid w:val="00772F07"/>
    <w:rsid w:val="00777CE4"/>
    <w:rsid w:val="00781081"/>
    <w:rsid w:val="00785B50"/>
    <w:rsid w:val="00791ED5"/>
    <w:rsid w:val="00794F82"/>
    <w:rsid w:val="007A565D"/>
    <w:rsid w:val="007B57C2"/>
    <w:rsid w:val="007D515B"/>
    <w:rsid w:val="008105F2"/>
    <w:rsid w:val="00813E52"/>
    <w:rsid w:val="0081578A"/>
    <w:rsid w:val="00825C42"/>
    <w:rsid w:val="008411EF"/>
    <w:rsid w:val="00852403"/>
    <w:rsid w:val="00872777"/>
    <w:rsid w:val="008A2200"/>
    <w:rsid w:val="008B591B"/>
    <w:rsid w:val="008D25C6"/>
    <w:rsid w:val="008E3A9C"/>
    <w:rsid w:val="008E448C"/>
    <w:rsid w:val="00901D2B"/>
    <w:rsid w:val="00913758"/>
    <w:rsid w:val="00923E5C"/>
    <w:rsid w:val="00935480"/>
    <w:rsid w:val="0093672F"/>
    <w:rsid w:val="00946F44"/>
    <w:rsid w:val="00974E1C"/>
    <w:rsid w:val="00983FF5"/>
    <w:rsid w:val="009955C6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A6E5B"/>
    <w:rsid w:val="00AB2FD7"/>
    <w:rsid w:val="00AB518F"/>
    <w:rsid w:val="00AB739B"/>
    <w:rsid w:val="00AE7559"/>
    <w:rsid w:val="00AF1675"/>
    <w:rsid w:val="00B06668"/>
    <w:rsid w:val="00B115A7"/>
    <w:rsid w:val="00B41BE0"/>
    <w:rsid w:val="00B42B3B"/>
    <w:rsid w:val="00B45802"/>
    <w:rsid w:val="00B83AB0"/>
    <w:rsid w:val="00B90FED"/>
    <w:rsid w:val="00B94079"/>
    <w:rsid w:val="00BA0F5B"/>
    <w:rsid w:val="00BB4CB0"/>
    <w:rsid w:val="00BC047B"/>
    <w:rsid w:val="00BE05B1"/>
    <w:rsid w:val="00BE36A4"/>
    <w:rsid w:val="00BE4CE3"/>
    <w:rsid w:val="00C12475"/>
    <w:rsid w:val="00C33604"/>
    <w:rsid w:val="00C551F8"/>
    <w:rsid w:val="00C73764"/>
    <w:rsid w:val="00CA1E06"/>
    <w:rsid w:val="00CA3293"/>
    <w:rsid w:val="00CA4D00"/>
    <w:rsid w:val="00CA5660"/>
    <w:rsid w:val="00CB390E"/>
    <w:rsid w:val="00CB4B76"/>
    <w:rsid w:val="00CC0778"/>
    <w:rsid w:val="00CD1FFD"/>
    <w:rsid w:val="00D01166"/>
    <w:rsid w:val="00D05E23"/>
    <w:rsid w:val="00D11BC5"/>
    <w:rsid w:val="00D1291A"/>
    <w:rsid w:val="00D14798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17612"/>
    <w:rsid w:val="00E219DC"/>
    <w:rsid w:val="00E30731"/>
    <w:rsid w:val="00E443B7"/>
    <w:rsid w:val="00E47727"/>
    <w:rsid w:val="00E62C63"/>
    <w:rsid w:val="00E64456"/>
    <w:rsid w:val="00E7072B"/>
    <w:rsid w:val="00EA1451"/>
    <w:rsid w:val="00EA7D5B"/>
    <w:rsid w:val="00EC0CF1"/>
    <w:rsid w:val="00EC1F4E"/>
    <w:rsid w:val="00EC6084"/>
    <w:rsid w:val="00ED333F"/>
    <w:rsid w:val="00F06320"/>
    <w:rsid w:val="00F0767F"/>
    <w:rsid w:val="00F30471"/>
    <w:rsid w:val="00F94389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C44CB7"/>
  <w15:chartTrackingRefBased/>
  <w15:docId w15:val="{5D591BCE-76D9-4848-8C5D-2BD68799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1.bin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oleObject" Target="embeddings/oleObject10.bin"/><Relationship Id="rId49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oleObject" Target="embeddings/oleObject7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462ED3735C4C0FBD87B14E7EC15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692C2-E52E-40B6-BC2F-E98D91940979}"/>
      </w:docPartPr>
      <w:docPartBody>
        <w:p w:rsidR="00930D9D" w:rsidRDefault="003C75CE">
          <w:pPr>
            <w:pStyle w:val="C1462ED3735C4C0FBD87B14E7EC158D9"/>
          </w:pPr>
          <w:r w:rsidRPr="00825C42">
            <w:t>Project Summary</w:t>
          </w:r>
        </w:p>
      </w:docPartBody>
    </w:docPart>
    <w:docPart>
      <w:docPartPr>
        <w:name w:val="2E19ACF9F43B4B9DA5F56DACFC4D5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423FA-A462-475C-B2C3-5E26C17FE3A0}"/>
      </w:docPartPr>
      <w:docPartBody>
        <w:p w:rsidR="00930D9D" w:rsidRDefault="003C75CE">
          <w:pPr>
            <w:pStyle w:val="2E19ACF9F43B4B9DA5F56DACFC4D5CF3"/>
          </w:pPr>
          <w:r w:rsidRPr="001A58E9">
            <w:t>Report Date</w:t>
          </w:r>
        </w:p>
      </w:docPartBody>
    </w:docPart>
    <w:docPart>
      <w:docPartPr>
        <w:name w:val="CA789BF99A5344B3AA97CC6D0C147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8520D-D598-43A6-9A70-9AFF48499D1B}"/>
      </w:docPartPr>
      <w:docPartBody>
        <w:p w:rsidR="00930D9D" w:rsidRDefault="003C75CE">
          <w:pPr>
            <w:pStyle w:val="CA789BF99A5344B3AA97CC6D0C1476FC"/>
          </w:pPr>
          <w:r w:rsidRPr="001A58E9">
            <w:t>Project Name</w:t>
          </w:r>
        </w:p>
      </w:docPartBody>
    </w:docPart>
    <w:docPart>
      <w:docPartPr>
        <w:name w:val="5021E231355E486CA88B74D06FFB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73304-300F-4620-B403-C594A5C32C8A}"/>
      </w:docPartPr>
      <w:docPartBody>
        <w:p w:rsidR="00930D9D" w:rsidRDefault="003C75CE">
          <w:pPr>
            <w:pStyle w:val="5021E231355E486CA88B74D06FFB0256"/>
          </w:pPr>
          <w:r w:rsidRPr="001A58E9">
            <w:t>Prepared By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A89"/>
    <w:rsid w:val="003C75CE"/>
    <w:rsid w:val="00631BF6"/>
    <w:rsid w:val="00930D9D"/>
    <w:rsid w:val="00A65A89"/>
    <w:rsid w:val="00AF0A1F"/>
    <w:rsid w:val="00CD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462ED3735C4C0FBD87B14E7EC158D9">
    <w:name w:val="C1462ED3735C4C0FBD87B14E7EC158D9"/>
  </w:style>
  <w:style w:type="paragraph" w:customStyle="1" w:styleId="2E19ACF9F43B4B9DA5F56DACFC4D5CF3">
    <w:name w:val="2E19ACF9F43B4B9DA5F56DACFC4D5CF3"/>
  </w:style>
  <w:style w:type="paragraph" w:customStyle="1" w:styleId="CA789BF99A5344B3AA97CC6D0C1476FC">
    <w:name w:val="CA789BF99A5344B3AA97CC6D0C1476FC"/>
  </w:style>
  <w:style w:type="paragraph" w:customStyle="1" w:styleId="5021E231355E486CA88B74D06FFB0256">
    <w:name w:val="5021E231355E486CA88B74D06FFB02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</Template>
  <TotalTime>91</TotalTime>
  <Pages>3</Pages>
  <Words>226</Words>
  <Characters>1401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Twumasi</dc:creator>
  <cp:keywords/>
  <dc:description/>
  <cp:lastModifiedBy>Michael Twumasi</cp:lastModifiedBy>
  <cp:revision>3</cp:revision>
  <cp:lastPrinted>2025-07-01T20:01:00Z</cp:lastPrinted>
  <dcterms:created xsi:type="dcterms:W3CDTF">2025-07-01T20:00:00Z</dcterms:created>
  <dcterms:modified xsi:type="dcterms:W3CDTF">2025-07-02T14:28:00Z</dcterms:modified>
</cp:coreProperties>
</file>